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29CF4" w14:textId="77777777" w:rsidR="00DE7964" w:rsidRDefault="00DE7964" w:rsidP="00C6554A">
      <w:pPr>
        <w:pStyle w:val="Photo"/>
      </w:pPr>
      <w:bookmarkStart w:id="0" w:name="_Toc321147149"/>
      <w:bookmarkStart w:id="1" w:name="_Toc318188227"/>
      <w:bookmarkStart w:id="2" w:name="_Toc318188327"/>
      <w:bookmarkStart w:id="3" w:name="_Toc318189312"/>
      <w:bookmarkStart w:id="4" w:name="_Toc321147011"/>
    </w:p>
    <w:p w14:paraId="717CF98A" w14:textId="1A3BAF59" w:rsidR="00C6554A" w:rsidRPr="008B5277" w:rsidRDefault="00DE7964" w:rsidP="00C6554A">
      <w:pPr>
        <w:pStyle w:val="Photo"/>
      </w:pPr>
      <w:r w:rsidRPr="00DE7964">
        <w:drawing>
          <wp:inline distT="0" distB="0" distL="0" distR="0" wp14:anchorId="6369D407" wp14:editId="055FCDFA">
            <wp:extent cx="2872740" cy="44196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666" r="20972" b="-178"/>
                    <a:stretch/>
                  </pic:blipFill>
                  <pic:spPr bwMode="auto">
                    <a:xfrm>
                      <a:off x="0" y="0"/>
                      <a:ext cx="2872740" cy="4419600"/>
                    </a:xfrm>
                    <a:prstGeom prst="rect">
                      <a:avLst/>
                    </a:prstGeom>
                    <a:ln>
                      <a:noFill/>
                    </a:ln>
                    <a:extLst>
                      <a:ext uri="{53640926-AAD7-44D8-BBD7-CCE9431645EC}">
                        <a14:shadowObscured xmlns:a14="http://schemas.microsoft.com/office/drawing/2010/main"/>
                      </a:ext>
                    </a:extLst>
                  </pic:spPr>
                </pic:pic>
              </a:graphicData>
            </a:graphic>
          </wp:inline>
        </w:drawing>
      </w:r>
    </w:p>
    <w:bookmarkEnd w:id="0"/>
    <w:bookmarkEnd w:id="1"/>
    <w:bookmarkEnd w:id="2"/>
    <w:bookmarkEnd w:id="3"/>
    <w:bookmarkEnd w:id="4"/>
    <w:p w14:paraId="627E0643" w14:textId="1B082B74" w:rsidR="00C6554A" w:rsidRDefault="00DE7964" w:rsidP="00C6554A">
      <w:pPr>
        <w:pStyle w:val="Title"/>
      </w:pPr>
      <w:r>
        <w:t>Restaurants in Famous Indian Cities</w:t>
      </w:r>
    </w:p>
    <w:p w14:paraId="17C31E2C" w14:textId="52AD2982" w:rsidR="00C6554A" w:rsidRPr="00D5413C" w:rsidRDefault="00C6554A" w:rsidP="00C6554A">
      <w:pPr>
        <w:pStyle w:val="Subtitle"/>
      </w:pPr>
    </w:p>
    <w:p w14:paraId="26382B2D" w14:textId="77777777" w:rsidR="00DE7964" w:rsidRDefault="00DE7964" w:rsidP="00DE7964">
      <w:pPr>
        <w:pStyle w:val="ContactInfo"/>
      </w:pPr>
      <w:r>
        <w:t>Riona Almeida</w:t>
      </w:r>
      <w:r w:rsidR="00C6554A">
        <w:t xml:space="preserve"> | </w:t>
      </w:r>
      <w:r>
        <w:t>Applied Data Science Capstone Project (IBM/Coursera)</w:t>
      </w:r>
      <w:r w:rsidR="00C6554A">
        <w:t xml:space="preserve"> </w:t>
      </w:r>
    </w:p>
    <w:p w14:paraId="2868557C" w14:textId="57411CA0" w:rsidR="00D51239" w:rsidRDefault="00DE7964" w:rsidP="00DE7964">
      <w:pPr>
        <w:pStyle w:val="ContactInfo"/>
      </w:pPr>
      <w:r>
        <w:t>2</w:t>
      </w:r>
      <w:r w:rsidR="00D51239">
        <w:t>9</w:t>
      </w:r>
      <w:r w:rsidRPr="00DE7964">
        <w:rPr>
          <w:vertAlign w:val="superscript"/>
        </w:rPr>
        <w:t>th</w:t>
      </w:r>
      <w:r>
        <w:t xml:space="preserve"> April, 2020</w:t>
      </w:r>
    </w:p>
    <w:p w14:paraId="48E4C84E" w14:textId="77777777" w:rsidR="00D51239" w:rsidRDefault="00D51239" w:rsidP="00DE7964">
      <w:pPr>
        <w:pStyle w:val="ContactInfo"/>
      </w:pPr>
    </w:p>
    <w:p w14:paraId="720DA22A" w14:textId="77777777" w:rsidR="00D51239" w:rsidRDefault="00D51239" w:rsidP="00DE7964">
      <w:pPr>
        <w:pStyle w:val="ContactInfo"/>
      </w:pPr>
    </w:p>
    <w:p w14:paraId="2BBBEF6D" w14:textId="77777777" w:rsidR="00D51239" w:rsidRPr="00D51239" w:rsidRDefault="00D51239" w:rsidP="00D51239">
      <w:pPr>
        <w:pStyle w:val="ContactInfo"/>
        <w:jc w:val="left"/>
        <w:rPr>
          <w:b/>
          <w:bCs/>
        </w:rPr>
      </w:pPr>
      <w:r w:rsidRPr="00D51239">
        <w:rPr>
          <w:b/>
          <w:bCs/>
        </w:rPr>
        <w:t>Content</w:t>
      </w:r>
    </w:p>
    <w:p w14:paraId="6FD7BFD7" w14:textId="71F1C99E" w:rsidR="00D51239" w:rsidRDefault="00D51239" w:rsidP="00D51239">
      <w:pPr>
        <w:pStyle w:val="ContactInfo"/>
        <w:numPr>
          <w:ilvl w:val="0"/>
          <w:numId w:val="20"/>
        </w:numPr>
        <w:jc w:val="left"/>
      </w:pPr>
      <w:r>
        <w:t xml:space="preserve">A description of the problem and a discussion of the background. </w:t>
      </w:r>
    </w:p>
    <w:p w14:paraId="33692BB1" w14:textId="42E79803" w:rsidR="00C6554A" w:rsidRDefault="00D51239" w:rsidP="00D51239">
      <w:pPr>
        <w:pStyle w:val="ContactInfo"/>
        <w:numPr>
          <w:ilvl w:val="0"/>
          <w:numId w:val="20"/>
        </w:numPr>
        <w:jc w:val="left"/>
      </w:pPr>
      <w:r>
        <w:t xml:space="preserve">A description of the data and how it will be used to solve the problem. </w:t>
      </w:r>
      <w:r w:rsidR="00C6554A">
        <w:br w:type="page"/>
      </w:r>
    </w:p>
    <w:p w14:paraId="64BDF77F" w14:textId="64CFDEFD" w:rsidR="00C6554A" w:rsidRDefault="00D51239" w:rsidP="00C6554A">
      <w:pPr>
        <w:pStyle w:val="Heading1"/>
      </w:pPr>
      <w:r>
        <w:lastRenderedPageBreak/>
        <w:t xml:space="preserve">1.1 </w:t>
      </w:r>
      <w:r w:rsidR="00DE7964">
        <w:t>Background</w:t>
      </w:r>
    </w:p>
    <w:p w14:paraId="6ACF9F47" w14:textId="77777777" w:rsidR="00DB31F8" w:rsidRDefault="00DB31F8" w:rsidP="00DE7964">
      <w:pPr>
        <w:pStyle w:val="ListBullet"/>
        <w:numPr>
          <w:ilvl w:val="0"/>
          <w:numId w:val="0"/>
        </w:numPr>
      </w:pPr>
    </w:p>
    <w:p w14:paraId="5E58F0E0" w14:textId="5D64459E" w:rsidR="00C6554A" w:rsidRDefault="00DE7964" w:rsidP="00DE7964">
      <w:pPr>
        <w:pStyle w:val="ListBullet"/>
        <w:numPr>
          <w:ilvl w:val="0"/>
          <w:numId w:val="0"/>
        </w:numPr>
      </w:pPr>
      <w:r>
        <w:t xml:space="preserve">Being a citizen of India, I have always been intrigued with what </w:t>
      </w:r>
      <w:r w:rsidR="008E3A15">
        <w:t xml:space="preserve">the various cities of India has to offer. With our wide range of cuisines and our very large appetite to try different delicacies, restaurants and cafés around this country are not only well versed in serving Indian cuisine but are highly recommended for international dishes too. </w:t>
      </w:r>
    </w:p>
    <w:p w14:paraId="208B22E4" w14:textId="08C9E609" w:rsidR="00DB31F8" w:rsidRDefault="008E3A15" w:rsidP="00DE7964">
      <w:pPr>
        <w:pStyle w:val="ListBullet"/>
        <w:numPr>
          <w:ilvl w:val="0"/>
          <w:numId w:val="0"/>
        </w:numPr>
      </w:pPr>
      <w:r>
        <w:t>It is not an uncommon fact that there are some densely populated cities dispersed around India</w:t>
      </w:r>
      <w:r w:rsidR="00D426EB">
        <w:t>n soil</w:t>
      </w:r>
      <w:r>
        <w:t xml:space="preserve">. Financial superpowers like Mumbai, technical giants like Bangalore and emerging cities like Pune – each have their own ___. </w:t>
      </w:r>
      <w:r w:rsidR="00D426EB">
        <w:t>Then again there are some</w:t>
      </w:r>
      <w:r>
        <w:t xml:space="preserve"> religious and historic sites</w:t>
      </w:r>
      <w:r w:rsidR="00D426EB">
        <w:t xml:space="preserve"> like ____</w:t>
      </w:r>
      <w:r>
        <w:t xml:space="preserve"> that have managed to uphold their legacies in terms of</w:t>
      </w:r>
      <w:r w:rsidR="00D426EB">
        <w:t xml:space="preserve"> maintaining</w:t>
      </w:r>
      <w:r>
        <w:t xml:space="preserve"> livelihoods. </w:t>
      </w:r>
      <w:r w:rsidR="00DB31F8">
        <w:t>What each city has to offer to arouse our taste buds and how they are connected to each other? That is the question the natural foodie in me seeks to answer.</w:t>
      </w:r>
    </w:p>
    <w:p w14:paraId="151DA302" w14:textId="5416DFDA" w:rsidR="00C6554A" w:rsidRPr="00D5413C" w:rsidRDefault="00D51239" w:rsidP="00DE7964">
      <w:pPr>
        <w:pStyle w:val="Heading1"/>
      </w:pPr>
      <w:r>
        <w:t xml:space="preserve">1.2 </w:t>
      </w:r>
      <w:r w:rsidR="00DE7964">
        <w:t>Problem</w:t>
      </w:r>
    </w:p>
    <w:p w14:paraId="16DDFDF4" w14:textId="77777777" w:rsidR="00DB31F8" w:rsidRDefault="00DB31F8" w:rsidP="00C11E5B"/>
    <w:p w14:paraId="5D8FB87B" w14:textId="1E56AF6A" w:rsidR="00C11E5B" w:rsidRDefault="00C11E5B" w:rsidP="00C11E5B">
      <w:r>
        <w:t xml:space="preserve">Clustering restaurants from different cities in India will help determine some common characteristics between them. </w:t>
      </w:r>
      <w:r w:rsidR="008B3891">
        <w:t>Analyzing</w:t>
      </w:r>
      <w:r>
        <w:t xml:space="preserve"> these different venues, we can visualize the following data:</w:t>
      </w:r>
    </w:p>
    <w:p w14:paraId="7CBF515C" w14:textId="73D351AF" w:rsidR="00C11E5B" w:rsidRDefault="00C11E5B" w:rsidP="00C11E5B">
      <w:pPr>
        <w:pStyle w:val="ListParagraph"/>
        <w:numPr>
          <w:ilvl w:val="0"/>
          <w:numId w:val="16"/>
        </w:numPr>
      </w:pPr>
      <w:r>
        <w:t>Groups of cities similar to each other w.r.t restaurants</w:t>
      </w:r>
    </w:p>
    <w:p w14:paraId="0CF18968" w14:textId="216E9612" w:rsidR="00C11E5B" w:rsidRDefault="00C11E5B" w:rsidP="00C11E5B">
      <w:pPr>
        <w:pStyle w:val="ListParagraph"/>
        <w:numPr>
          <w:ilvl w:val="0"/>
          <w:numId w:val="16"/>
        </w:numPr>
      </w:pPr>
      <w:r>
        <w:t>Why these places are so populated?</w:t>
      </w:r>
    </w:p>
    <w:p w14:paraId="2A80037C" w14:textId="1F591CAF" w:rsidR="00C11E5B" w:rsidRDefault="00C11E5B" w:rsidP="00C11E5B">
      <w:pPr>
        <w:pStyle w:val="ListParagraph"/>
        <w:numPr>
          <w:ilvl w:val="0"/>
          <w:numId w:val="16"/>
        </w:numPr>
      </w:pPr>
      <w:r>
        <w:t>What characteristics do they share?</w:t>
      </w:r>
    </w:p>
    <w:p w14:paraId="25CB2F51" w14:textId="511AACA0" w:rsidR="00DE7964" w:rsidRDefault="00D51239" w:rsidP="00DE7964">
      <w:pPr>
        <w:pStyle w:val="Heading1"/>
      </w:pPr>
      <w:r>
        <w:t xml:space="preserve">1.3 </w:t>
      </w:r>
      <w:r w:rsidR="00DE7964">
        <w:t>Interest</w:t>
      </w:r>
    </w:p>
    <w:p w14:paraId="1E124E99" w14:textId="77777777" w:rsidR="00DB31F8" w:rsidRDefault="00DB31F8" w:rsidP="004721BB">
      <w:pPr>
        <w:pStyle w:val="ListBullet"/>
        <w:numPr>
          <w:ilvl w:val="0"/>
          <w:numId w:val="0"/>
        </w:numPr>
      </w:pPr>
    </w:p>
    <w:p w14:paraId="30E5F7FC" w14:textId="7BC28387" w:rsidR="004721BB" w:rsidRDefault="004721BB" w:rsidP="004721BB">
      <w:pPr>
        <w:pStyle w:val="ListBullet"/>
        <w:numPr>
          <w:ilvl w:val="0"/>
          <w:numId w:val="0"/>
        </w:numPr>
      </w:pPr>
      <w:r>
        <w:t>Say if one were to visit a famous</w:t>
      </w:r>
      <w:r w:rsidR="008B3891">
        <w:t xml:space="preserve"> Indian</w:t>
      </w:r>
      <w:r>
        <w:t xml:space="preserve"> city </w:t>
      </w:r>
      <w:r w:rsidR="008B3891">
        <w:t>and would want to acquire knowledge of the best food spots. O</w:t>
      </w:r>
      <w:r>
        <w:t xml:space="preserve">r better still </w:t>
      </w:r>
      <w:r w:rsidR="008B3891">
        <w:t xml:space="preserve">maybe </w:t>
      </w:r>
      <w:r>
        <w:t xml:space="preserve">some entrepreneur </w:t>
      </w:r>
      <w:r w:rsidR="008B3891">
        <w:t>wants</w:t>
      </w:r>
      <w:r>
        <w:t xml:space="preserve"> to set up base </w:t>
      </w:r>
      <w:r w:rsidR="00DB31F8">
        <w:t>with</w:t>
      </w:r>
      <w:r>
        <w:t xml:space="preserve"> a restaurant, he/she will need to know the kind of cuisines and eateries the general public picks. With th</w:t>
      </w:r>
      <w:r w:rsidR="008B3891">
        <w:t>e</w:t>
      </w:r>
      <w:r>
        <w:t xml:space="preserve"> attained information</w:t>
      </w:r>
      <w:r w:rsidR="008B3891">
        <w:t xml:space="preserve"> from this study</w:t>
      </w:r>
      <w:r>
        <w:t xml:space="preserve">, these individuals will </w:t>
      </w:r>
      <w:r w:rsidR="00DB31F8">
        <w:t>be</w:t>
      </w:r>
      <w:r>
        <w:t xml:space="preserve"> able to make their stay and capital more profitable.</w:t>
      </w:r>
    </w:p>
    <w:p w14:paraId="0C04D82D" w14:textId="70F912E4" w:rsidR="004721BB" w:rsidRDefault="007C323B" w:rsidP="007C323B">
      <w:pPr>
        <w:pStyle w:val="ListBullet"/>
        <w:numPr>
          <w:ilvl w:val="0"/>
          <w:numId w:val="0"/>
        </w:numPr>
      </w:pPr>
      <w:r>
        <w:t xml:space="preserve">This data can also be useful for culinary experts and food critics to categorize and rate famous places based on their similarities. </w:t>
      </w:r>
    </w:p>
    <w:p w14:paraId="6BDC7F56" w14:textId="77777777" w:rsidR="00DB31F8" w:rsidRDefault="00DB31F8">
      <w:pPr>
        <w:rPr>
          <w:rFonts w:asciiTheme="majorHAnsi" w:eastAsiaTheme="majorEastAsia" w:hAnsiTheme="majorHAnsi" w:cstheme="majorBidi"/>
          <w:color w:val="007789" w:themeColor="accent1" w:themeShade="BF"/>
          <w:sz w:val="32"/>
        </w:rPr>
      </w:pPr>
      <w:r>
        <w:br w:type="page"/>
      </w:r>
    </w:p>
    <w:p w14:paraId="28068797" w14:textId="70DC3A25" w:rsidR="00DE7964" w:rsidRDefault="00D51239" w:rsidP="00DE7964">
      <w:pPr>
        <w:pStyle w:val="Heading1"/>
      </w:pPr>
      <w:r>
        <w:lastRenderedPageBreak/>
        <w:t xml:space="preserve">2. </w:t>
      </w:r>
      <w:r w:rsidR="00DE7964">
        <w:t>Data Acquisition</w:t>
      </w:r>
    </w:p>
    <w:p w14:paraId="02084F99" w14:textId="77777777" w:rsidR="00DB31F8" w:rsidRDefault="00DB31F8"/>
    <w:p w14:paraId="21D5E552" w14:textId="53DA8AB6" w:rsidR="00DE7964" w:rsidRDefault="004721BB">
      <w:r>
        <w:t>For famous Indian cities</w:t>
      </w:r>
      <w:r w:rsidR="00473734">
        <w:t>, I found a dataset of 200 odd famous cities with respect to population.  It has the following attributes:</w:t>
      </w:r>
    </w:p>
    <w:p w14:paraId="54D72548" w14:textId="48ED0B74" w:rsidR="00473734" w:rsidRDefault="00473734" w:rsidP="00473734">
      <w:pPr>
        <w:pStyle w:val="ListParagraph"/>
        <w:numPr>
          <w:ilvl w:val="0"/>
          <w:numId w:val="17"/>
        </w:numPr>
      </w:pPr>
      <w:r>
        <w:t>Latitude</w:t>
      </w:r>
    </w:p>
    <w:p w14:paraId="48DD458B" w14:textId="613E94CB" w:rsidR="00473734" w:rsidRDefault="00473734" w:rsidP="00473734">
      <w:pPr>
        <w:pStyle w:val="ListParagraph"/>
        <w:numPr>
          <w:ilvl w:val="0"/>
          <w:numId w:val="17"/>
        </w:numPr>
      </w:pPr>
      <w:r>
        <w:t>Longitude</w:t>
      </w:r>
    </w:p>
    <w:p w14:paraId="38DF1C78" w14:textId="1CBFFED2" w:rsidR="00473734" w:rsidRDefault="00473734" w:rsidP="00473734">
      <w:pPr>
        <w:pStyle w:val="ListParagraph"/>
        <w:numPr>
          <w:ilvl w:val="0"/>
          <w:numId w:val="17"/>
        </w:numPr>
      </w:pPr>
      <w:r>
        <w:t>State</w:t>
      </w:r>
    </w:p>
    <w:p w14:paraId="0C9F7956" w14:textId="068DE5BA" w:rsidR="00473734" w:rsidRDefault="00473734" w:rsidP="00473734">
      <w:pPr>
        <w:pStyle w:val="ListParagraph"/>
        <w:numPr>
          <w:ilvl w:val="0"/>
          <w:numId w:val="17"/>
        </w:numPr>
      </w:pPr>
      <w:r>
        <w:t>Population</w:t>
      </w:r>
    </w:p>
    <w:p w14:paraId="0CB2C686" w14:textId="432A8940" w:rsidR="00473734" w:rsidRDefault="00473734" w:rsidP="00473734">
      <w:pPr>
        <w:pStyle w:val="ListParagraph"/>
        <w:numPr>
          <w:ilvl w:val="0"/>
          <w:numId w:val="17"/>
        </w:numPr>
      </w:pPr>
      <w:r>
        <w:t>City name</w:t>
      </w:r>
    </w:p>
    <w:p w14:paraId="51E03351" w14:textId="0BF6ED50" w:rsidR="00473734" w:rsidRDefault="00DB31F8" w:rsidP="00473734">
      <w:r>
        <w:t xml:space="preserve">Source : </w:t>
      </w:r>
      <w:hyperlink r:id="rId8" w:history="1">
        <w:r w:rsidRPr="00B903BA">
          <w:rPr>
            <w:rStyle w:val="Hyperlink"/>
          </w:rPr>
          <w:t>https://simplemaps.com/data/in-cities</w:t>
        </w:r>
      </w:hyperlink>
    </w:p>
    <w:p w14:paraId="2F432A4A" w14:textId="1AFAC3D9" w:rsidR="00DB31F8" w:rsidRDefault="00DB31F8" w:rsidP="00473734"/>
    <w:p w14:paraId="34FD8BA1" w14:textId="77777777" w:rsidR="00572670" w:rsidRDefault="00572670" w:rsidP="00473734">
      <w:pPr>
        <w:rPr>
          <w:noProof/>
        </w:rPr>
      </w:pPr>
    </w:p>
    <w:p w14:paraId="21380EA3" w14:textId="461D6B18" w:rsidR="00DB31F8" w:rsidRDefault="00DB31F8" w:rsidP="00572670">
      <w:pPr>
        <w:jc w:val="center"/>
      </w:pPr>
      <w:r>
        <w:rPr>
          <w:noProof/>
        </w:rPr>
        <w:drawing>
          <wp:inline distT="0" distB="0" distL="0" distR="0" wp14:anchorId="34C134B6" wp14:editId="60B78C7A">
            <wp:extent cx="5646420" cy="352263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39" t="9630" r="13056" b="5185"/>
                    <a:stretch/>
                  </pic:blipFill>
                  <pic:spPr bwMode="auto">
                    <a:xfrm>
                      <a:off x="0" y="0"/>
                      <a:ext cx="5648145" cy="3523707"/>
                    </a:xfrm>
                    <a:prstGeom prst="rect">
                      <a:avLst/>
                    </a:prstGeom>
                    <a:ln>
                      <a:noFill/>
                    </a:ln>
                    <a:extLst>
                      <a:ext uri="{53640926-AAD7-44D8-BBD7-CCE9431645EC}">
                        <a14:shadowObscured xmlns:a14="http://schemas.microsoft.com/office/drawing/2010/main"/>
                      </a:ext>
                    </a:extLst>
                  </pic:spPr>
                </pic:pic>
              </a:graphicData>
            </a:graphic>
          </wp:inline>
        </w:drawing>
      </w:r>
    </w:p>
    <w:p w14:paraId="71A253F4" w14:textId="7B7BA87B" w:rsidR="00661151" w:rsidRDefault="00661151" w:rsidP="00572670">
      <w:pPr>
        <w:jc w:val="center"/>
      </w:pPr>
    </w:p>
    <w:p w14:paraId="36A57673" w14:textId="77777777" w:rsidR="00661151" w:rsidRDefault="00661151" w:rsidP="00572670">
      <w:pPr>
        <w:jc w:val="center"/>
        <w:rPr>
          <w:noProof/>
        </w:rPr>
      </w:pPr>
    </w:p>
    <w:p w14:paraId="6A8F86C8" w14:textId="77777777" w:rsidR="00661151" w:rsidRDefault="00661151" w:rsidP="00572670">
      <w:pPr>
        <w:jc w:val="center"/>
        <w:rPr>
          <w:noProof/>
        </w:rPr>
      </w:pPr>
    </w:p>
    <w:p w14:paraId="51FB65CD" w14:textId="7E6B0443" w:rsidR="00661151" w:rsidRDefault="00661151" w:rsidP="00572670">
      <w:pPr>
        <w:jc w:val="center"/>
      </w:pPr>
      <w:r>
        <w:rPr>
          <w:noProof/>
        </w:rPr>
        <w:lastRenderedPageBreak/>
        <w:drawing>
          <wp:inline distT="0" distB="0" distL="0" distR="0" wp14:anchorId="6FACAD03" wp14:editId="7642DED2">
            <wp:extent cx="5374005" cy="32839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571" t="19012" r="13472" b="7160"/>
                    <a:stretch/>
                  </pic:blipFill>
                  <pic:spPr bwMode="auto">
                    <a:xfrm>
                      <a:off x="0" y="0"/>
                      <a:ext cx="5380630" cy="3288037"/>
                    </a:xfrm>
                    <a:prstGeom prst="rect">
                      <a:avLst/>
                    </a:prstGeom>
                    <a:ln>
                      <a:noFill/>
                    </a:ln>
                    <a:extLst>
                      <a:ext uri="{53640926-AAD7-44D8-BBD7-CCE9431645EC}">
                        <a14:shadowObscured xmlns:a14="http://schemas.microsoft.com/office/drawing/2010/main"/>
                      </a:ext>
                    </a:extLst>
                  </pic:spPr>
                </pic:pic>
              </a:graphicData>
            </a:graphic>
          </wp:inline>
        </w:drawing>
      </w:r>
    </w:p>
    <w:p w14:paraId="190818F6" w14:textId="66B24E50" w:rsidR="00572670" w:rsidRDefault="00572670" w:rsidP="00572670">
      <w:pPr>
        <w:jc w:val="center"/>
      </w:pPr>
    </w:p>
    <w:p w14:paraId="6E48816F" w14:textId="2420073D" w:rsidR="00572670" w:rsidRDefault="00572670" w:rsidP="00572670">
      <w:r>
        <w:t xml:space="preserve">Now that we have the details of each city, the essential information </w:t>
      </w:r>
      <w:r w:rsidR="007C323B">
        <w:t>i.e.</w:t>
      </w:r>
      <w:r>
        <w:t xml:space="preserve"> the venue data can be extracted using the FourSquare API using request methods.</w:t>
      </w:r>
      <w:r w:rsidR="007C323B">
        <w:t xml:space="preserve"> </w:t>
      </w:r>
    </w:p>
    <w:p w14:paraId="61732EB3" w14:textId="29B1A33B" w:rsidR="00572670" w:rsidRDefault="00572670" w:rsidP="00572670">
      <w:r>
        <w:t>To get venues and their categories from these cities, I will use the FourSquare API. The latitude and longitude values can be retrieved from the above table. For each city the range will be around 5 km and limit of up to 100</w:t>
      </w:r>
      <w:r w:rsidR="007C323B">
        <w:t xml:space="preserve"> most popular </w:t>
      </w:r>
      <w:r>
        <w:t>venues.</w:t>
      </w:r>
    </w:p>
    <w:p w14:paraId="5B45DFD6" w14:textId="5B38B62C" w:rsidR="00572670" w:rsidRDefault="00572670" w:rsidP="00572670">
      <w:r>
        <w:t xml:space="preserve">From the FourSquare API, the data retrieved will have the following attributes: </w:t>
      </w:r>
    </w:p>
    <w:p w14:paraId="5FDF8E0B" w14:textId="0EC94E38" w:rsidR="00572670" w:rsidRDefault="00572670" w:rsidP="00572670">
      <w:pPr>
        <w:pStyle w:val="ListParagraph"/>
        <w:numPr>
          <w:ilvl w:val="0"/>
          <w:numId w:val="18"/>
        </w:numPr>
      </w:pPr>
      <w:r>
        <w:t>Venue</w:t>
      </w:r>
    </w:p>
    <w:p w14:paraId="04B4421C" w14:textId="78819E4B" w:rsidR="00572670" w:rsidRDefault="00572670" w:rsidP="00572670">
      <w:pPr>
        <w:pStyle w:val="ListParagraph"/>
        <w:numPr>
          <w:ilvl w:val="0"/>
          <w:numId w:val="18"/>
        </w:numPr>
      </w:pPr>
      <w:r>
        <w:t>Venue Category</w:t>
      </w:r>
    </w:p>
    <w:p w14:paraId="6ED3B0B8" w14:textId="5831B93F" w:rsidR="00572670" w:rsidRDefault="00572670" w:rsidP="00572670">
      <w:pPr>
        <w:pStyle w:val="ListParagraph"/>
        <w:numPr>
          <w:ilvl w:val="0"/>
          <w:numId w:val="18"/>
        </w:numPr>
      </w:pPr>
      <w:r>
        <w:t>Latitude</w:t>
      </w:r>
    </w:p>
    <w:p w14:paraId="069C856D" w14:textId="1FA29D9B" w:rsidR="00572670" w:rsidRDefault="00572670" w:rsidP="00572670">
      <w:pPr>
        <w:pStyle w:val="ListParagraph"/>
        <w:numPr>
          <w:ilvl w:val="0"/>
          <w:numId w:val="18"/>
        </w:numPr>
      </w:pPr>
      <w:r>
        <w:t>Longitude</w:t>
      </w:r>
    </w:p>
    <w:p w14:paraId="4D8DDE3B" w14:textId="3F8A6047" w:rsidR="00572670" w:rsidRDefault="00D51239" w:rsidP="00572670">
      <w:r>
        <w:t xml:space="preserve">From this data, for analysis I will only require restaurants/ café/ hotels to determine a food roadmap of the country. </w:t>
      </w:r>
    </w:p>
    <w:sectPr w:rsidR="00572670">
      <w:footerReference w:type="default" r:id="rId1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ACFCAA" w14:textId="77777777" w:rsidR="00E4146D" w:rsidRDefault="00E4146D" w:rsidP="00C6554A">
      <w:pPr>
        <w:spacing w:before="0" w:after="0" w:line="240" w:lineRule="auto"/>
      </w:pPr>
      <w:r>
        <w:separator/>
      </w:r>
    </w:p>
  </w:endnote>
  <w:endnote w:type="continuationSeparator" w:id="0">
    <w:p w14:paraId="70F177B4" w14:textId="77777777" w:rsidR="00E4146D" w:rsidRDefault="00E4146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0EA272"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EDC7C9" w14:textId="77777777" w:rsidR="00E4146D" w:rsidRDefault="00E4146D" w:rsidP="00C6554A">
      <w:pPr>
        <w:spacing w:before="0" w:after="0" w:line="240" w:lineRule="auto"/>
      </w:pPr>
      <w:r>
        <w:separator/>
      </w:r>
    </w:p>
  </w:footnote>
  <w:footnote w:type="continuationSeparator" w:id="0">
    <w:p w14:paraId="57168204" w14:textId="77777777" w:rsidR="00E4146D" w:rsidRDefault="00E4146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40EC5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913C3B"/>
    <w:multiLevelType w:val="hybridMultilevel"/>
    <w:tmpl w:val="A3C424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9BE522F"/>
    <w:multiLevelType w:val="hybridMultilevel"/>
    <w:tmpl w:val="529C8FDA"/>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2A00EBC"/>
    <w:multiLevelType w:val="hybridMultilevel"/>
    <w:tmpl w:val="C3BE05F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4E50C4D"/>
    <w:multiLevelType w:val="hybridMultilevel"/>
    <w:tmpl w:val="460CBDD8"/>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CBD0357"/>
    <w:multiLevelType w:val="hybridMultilevel"/>
    <w:tmpl w:val="BDB4197E"/>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7"/>
  </w:num>
  <w:num w:numId="18">
    <w:abstractNumId w:val="16"/>
  </w:num>
  <w:num w:numId="19">
    <w:abstractNumId w:val="1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964"/>
    <w:rsid w:val="002554CD"/>
    <w:rsid w:val="00293B83"/>
    <w:rsid w:val="002B4294"/>
    <w:rsid w:val="00333D0D"/>
    <w:rsid w:val="004721BB"/>
    <w:rsid w:val="00473734"/>
    <w:rsid w:val="004C049F"/>
    <w:rsid w:val="005000E2"/>
    <w:rsid w:val="00572670"/>
    <w:rsid w:val="00661151"/>
    <w:rsid w:val="006A3CE7"/>
    <w:rsid w:val="007C323B"/>
    <w:rsid w:val="008B3891"/>
    <w:rsid w:val="008E3A15"/>
    <w:rsid w:val="00C11E5B"/>
    <w:rsid w:val="00C6554A"/>
    <w:rsid w:val="00D426EB"/>
    <w:rsid w:val="00D51239"/>
    <w:rsid w:val="00DB31F8"/>
    <w:rsid w:val="00DE7964"/>
    <w:rsid w:val="00E4146D"/>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AE5B9"/>
  <w15:chartTrackingRefBased/>
  <w15:docId w15:val="{43AB248C-96CF-4535-A372-801F03AEE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C11E5B"/>
    <w:pPr>
      <w:ind w:left="720"/>
      <w:contextualSpacing/>
    </w:pPr>
  </w:style>
  <w:style w:type="character" w:styleId="UnresolvedMention">
    <w:name w:val="Unresolved Mention"/>
    <w:basedOn w:val="DefaultParagraphFont"/>
    <w:uiPriority w:val="99"/>
    <w:semiHidden/>
    <w:unhideWhenUsed/>
    <w:rsid w:val="00DB31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8303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mplemaps.com/data/in-citie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ona%20Almeid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2877</TotalTime>
  <Pages>4</Pages>
  <Words>447</Words>
  <Characters>2548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Riona Almeida</dc:creator>
  <cp:keywords/>
  <dc:description/>
  <cp:lastModifiedBy>Riona Almeida</cp:lastModifiedBy>
  <cp:revision>4</cp:revision>
  <dcterms:created xsi:type="dcterms:W3CDTF">2020-04-27T07:16:00Z</dcterms:created>
  <dcterms:modified xsi:type="dcterms:W3CDTF">2020-04-29T07:13:00Z</dcterms:modified>
</cp:coreProperties>
</file>